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both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搭建消息发布系统                                  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1.开发背景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主要是想试一试新学习完成的jsp&amp;servlet。用这个论坛试一下手。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2.功能分析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主要是用来进行消息发布和评论功能。包含一般论坛的主要的功能。即：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普通成员/管理员发布消息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普通成员/管理员发评论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普通成员/管理员删除自己的消息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管理员删除所有消息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3.系统设计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论坛包含两种角色：普通成员Member和管理员Administer两种。其中可以有Person类的isLeader属性来区分。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4.系统流程图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本系统要求成员需要先行登录才能够进行发布消息，进行回复。具体的系统流程如下：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48895</wp:posOffset>
                </wp:positionV>
                <wp:extent cx="5274310" cy="4091305"/>
                <wp:effectExtent l="0" t="0" r="0" b="4445"/>
                <wp:wrapNone/>
                <wp:docPr id="7" name="画布 7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椭圆 9"/>
                        <wps:cNvSpPr/>
                        <wps:spPr>
                          <a:xfrm>
                            <a:off x="2027555" y="93980"/>
                            <a:ext cx="800735" cy="7429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身份识别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直接箭头连接符 10"/>
                        <wps:cNvCnPr>
                          <a:stCxn id="9" idx="4"/>
                        </wps:cNvCnPr>
                        <wps:spPr>
                          <a:xfrm flipH="1">
                            <a:off x="2423160" y="836930"/>
                            <a:ext cx="5080" cy="38290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连接符 13"/>
                        <wps:cNvCnPr>
                          <a:stCxn id="12" idx="2"/>
                        </wps:cNvCnPr>
                        <wps:spPr>
                          <a:xfrm>
                            <a:off x="2433320" y="1856105"/>
                            <a:ext cx="8890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2280285" y="2219960"/>
                            <a:ext cx="316230" cy="2686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19" name="组合 19"/>
                        <wpg:cNvGrpSpPr/>
                        <wpg:grpSpPr>
                          <a:xfrm>
                            <a:off x="1451610" y="93980"/>
                            <a:ext cx="1962150" cy="2393950"/>
                            <a:chOff x="2286" y="148"/>
                            <a:chExt cx="3090" cy="3770"/>
                          </a:xfrm>
                        </wpg:grpSpPr>
                        <wps:wsp>
                          <wps:cNvPr id="12" name="菱形 12"/>
                          <wps:cNvSpPr/>
                          <wps:spPr>
                            <a:xfrm>
                              <a:off x="2286" y="1963"/>
                              <a:ext cx="3091" cy="960"/>
                            </a:xfrm>
                            <a:prstGeom prst="diamond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是否合法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" name="椭圆 15"/>
                          <wps:cNvSpPr/>
                          <wps:spPr>
                            <a:xfrm>
                              <a:off x="3178" y="148"/>
                              <a:ext cx="1261" cy="117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身份识别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" name="直接箭头连接符 16"/>
                          <wps:cNvCnPr>
                            <a:stCxn id="15" idx="4"/>
                          </wps:cNvCnPr>
                          <wps:spPr>
                            <a:xfrm flipH="1">
                              <a:off x="3801" y="1318"/>
                              <a:ext cx="8" cy="6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直接连接符 17"/>
                          <wps:cNvCnPr/>
                          <wps:spPr>
                            <a:xfrm>
                              <a:off x="3817" y="2923"/>
                              <a:ext cx="14" cy="52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文本框 18"/>
                          <wps:cNvSpPr txBox="1"/>
                          <wps:spPr>
                            <a:xfrm>
                              <a:off x="3576" y="3496"/>
                              <a:ext cx="498" cy="42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wgp>
                      <wps:wsp>
                        <wps:cNvPr id="20" name="直接箭头连接符 20"/>
                        <wps:cNvCnPr>
                          <a:stCxn id="18" idx="2"/>
                        </wps:cNvCnPr>
                        <wps:spPr>
                          <a:xfrm flipH="1">
                            <a:off x="2423160" y="2488565"/>
                            <a:ext cx="5715" cy="30289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矩形 21"/>
                        <wps:cNvSpPr/>
                        <wps:spPr>
                          <a:xfrm>
                            <a:off x="1299210" y="2848610"/>
                            <a:ext cx="2286000" cy="371475"/>
                          </a:xfrm>
                          <a:prstGeom prst="rect">
                            <a:avLst/>
                          </a:prstGeom>
                          <a:ln w="158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系统主页面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直接箭头连接符 22"/>
                        <wps:cNvCnPr>
                          <a:endCxn id="23" idx="0"/>
                        </wps:cNvCnPr>
                        <wps:spPr>
                          <a:xfrm flipH="1">
                            <a:off x="856615" y="3248660"/>
                            <a:ext cx="814070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单圆角矩形 23"/>
                        <wps:cNvSpPr/>
                        <wps:spPr>
                          <a:xfrm>
                            <a:off x="280035" y="3705860"/>
                            <a:ext cx="1152525" cy="323850"/>
                          </a:xfrm>
                          <a:prstGeom prst="round1Rect">
                            <a:avLst/>
                          </a:prstGeom>
                          <a:ln w="158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已登录成员信息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直接箭头连接符 24"/>
                        <wps:cNvCnPr>
                          <a:endCxn id="25" idx="0"/>
                        </wps:cNvCnPr>
                        <wps:spPr>
                          <a:xfrm flipH="1">
                            <a:off x="2347595" y="3275330"/>
                            <a:ext cx="241935" cy="4572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单圆角矩形 25"/>
                        <wps:cNvSpPr/>
                        <wps:spPr>
                          <a:xfrm>
                            <a:off x="1808480" y="3732530"/>
                            <a:ext cx="1077595" cy="323850"/>
                          </a:xfrm>
                          <a:prstGeom prst="round1Rect">
                            <a:avLst/>
                          </a:prstGeom>
                          <a:ln w="158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发表消息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直接箭头连接符 26"/>
                        <wps:cNvCnPr/>
                        <wps:spPr>
                          <a:xfrm>
                            <a:off x="3213735" y="3235325"/>
                            <a:ext cx="353060" cy="46863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单圆角矩形 27"/>
                        <wps:cNvSpPr/>
                        <wps:spPr>
                          <a:xfrm>
                            <a:off x="3294380" y="3732530"/>
                            <a:ext cx="1077595" cy="323850"/>
                          </a:xfrm>
                          <a:prstGeom prst="round1Rect">
                            <a:avLst/>
                          </a:prstGeom>
                          <a:ln w="158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查看消息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肘形连接符 29"/>
                        <wps:cNvCnPr/>
                        <wps:spPr>
                          <a:xfrm rot="16200000" flipV="1">
                            <a:off x="2702560" y="647700"/>
                            <a:ext cx="1122045" cy="661670"/>
                          </a:xfrm>
                          <a:prstGeom prst="bent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>
                          <a:stCxn id="12" idx="3"/>
                        </wps:cNvCnPr>
                        <wps:spPr>
                          <a:xfrm>
                            <a:off x="3414395" y="1551305"/>
                            <a:ext cx="18034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3642360" y="844550"/>
                            <a:ext cx="25844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5pt;margin-top:3.85pt;height:322.15pt;width:415.3pt;z-index:251658240;mso-width-relative:page;mso-height-relative:page;" coordsize="5274310,4091305" editas="canvas" o:gfxdata="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">
                <o:lock v:ext="edit" aspectratio="f"/>
                <v:shape id="_x0000_s1026" o:spid="_x0000_s1026" style="position:absolute;left:0;top:0;height:4091305;width:5274310;" filled="f" stroked="f" coordsize="21600,21600" o:gfxdata="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3" type="#_x0000_t3" style="position:absolute;left:2027555;top:93980;height:742950;width:800735;v-text-anchor:middle;" fillcolor="#FFFFFF [3201]" filled="t" stroked="t" coordsize="21600,21600" o:gfxdata="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Bf6wUXZAAAACAEAAA8AAAAAAAAAAQAgAAAAIgAAAGRycy9kb3ducmV2LnhtbFBL&#10;AQIUABQAAAAIAIdO4kBow1MsZwIAAL0EAAAOAAAAAAAAAAEAIAAAACgBAABkcnMvZTJvRG9jLnht&#10;bFBLBQYAAAAABgAGAFkBAAABBg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身份识别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423160;top:836930;flip:x;height:382905;width:5080;" filled="f" stroked="t" coordsize="21600,21600" o:gfxdata="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JQAgm2AAAAAgBAAAPAAAA&#10;AAAAAAEAIAAAACIAAABkcnMvZG93bnJldi54bWxQSwECFAAUAAAACACHTuJAHya01xUCAADiAwAA&#10;DgAAAAAAAAABACAAAAAnAQAAZHJzL2Uyb0RvYy54bWxQSwUGAAAAAAYABgBZAQAArgUAAAAA&#10;">
                  <v:fill on="f" focussize="0,0"/>
                  <v:stroke weight="1.5pt" color="#000000 [3200]" miterlimit="8" joinstyle="miter" endarrow="open"/>
                  <v:imagedata o:title=""/>
                  <o:lock v:ext="edit" aspectratio="f"/>
                </v:shape>
                <v:line id="_x0000_s1026" o:spid="_x0000_s1026" o:spt="20" style="position:absolute;left:2433320;top:1856105;height:335280;width:8890;" filled="f" stroked="t" coordsize="21600,21600" o:gfxdata="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uwTEK&#10;2QAAAAgBAAAPAAAAAAAAAAEAIAAAACIAAABkcnMvZG93bnJldi54bWxQSwECFAAUAAAACACHTuJA&#10;io9hp+cBAACbAwAADgAAAAAAAAABACAAAAAoAQAAZHJzL2Uyb0RvYy54bWxQSwUGAAAAAAYABgBZ&#10;AQAAgQUAAAAA&#10;">
                  <v:fill on="f" focussize="0,0"/>
                  <v:stroke weight="1.5pt" color="#000000 [3200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2280285;top:2219960;height:268605;width:316230;" fillcolor="#FFFFFF [3201]" filled="t" stroked="f" coordsize="21600,21600" o:gfxdata="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GrYB/VAAAACAEAAA8AAAAAAAAAAQAgAAAAIgAAAGRycy9k&#10;b3ducmV2LnhtbFBLAQIUABQAAAAIAIdO4kDfu+ChPgIAAE4EAAAOAAAAAAAAAAEAIAAAACQBAABk&#10;cnMvZTJvRG9jLnhtbFBLBQYAAAAABgAGAFkBAADU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是</w:t>
                        </w:r>
                      </w:p>
                    </w:txbxContent>
                  </v:textbox>
                </v:shape>
                <v:group id="_x0000_s1026" o:spid="_x0000_s1026" o:spt="203" style="position:absolute;left:1451610;top:93980;height:2393950;width:1962150;" coordorigin="2286,148" coordsize="3090,3770" o:gfxdata="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">
                  <o:lock v:ext="edit" aspectratio="f"/>
                  <v:shape id="_x0000_s1026" o:spid="_x0000_s1026" o:spt="4" type="#_x0000_t4" style="position:absolute;left:2286;top:1963;height:960;width:3091;v-text-anchor:middle;" fillcolor="#FFFFFF [3201]" filled="t" stroked="t" coordsize="21600,21600" o:gfxdata="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GSKG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是否合法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3178;top:148;height:1170;width:1261;v-text-anchor:middle;" fillcolor="#FFFFFF [3201]" filled="t" stroked="t" coordsize="21600,21600" o:gfxdata="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F8wy7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身份识别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3801;top:1318;flip:x;height:603;width:8;" filled="f" stroked="t" coordsize="21600,21600" o:gfxdata="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HN2v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000000 [3200]" miterlimit="8" joinstyle="miter" endarrow="open"/>
                    <v:imagedata o:title=""/>
                    <o:lock v:ext="edit" aspectratio="f"/>
                  </v:shape>
                  <v:line id="_x0000_s1026" o:spid="_x0000_s1026" o:spt="20" style="position:absolute;left:3817;top:2923;height:528;width:14;" filled="f" stroked="t" coordsize="21600,21600" o:gfxdata="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AxTy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0000 [3200]" miterlimit="8" joinstyle="miter"/>
                    <v:imagedata o:title=""/>
                    <o:lock v:ext="edit" aspectratio="f"/>
                  </v:line>
                  <v:shape id="_x0000_s1026" o:spid="_x0000_s1026" o:spt="202" type="#_x0000_t202" style="position:absolute;left:3576;top:3496;height:423;width:498;" fillcolor="#FFFFFF [3201]" filled="t" stroked="f" coordsize="21600,21600" o:gfxdata="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xqaw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是</w:t>
                          </w:r>
                        </w:p>
                      </w:txbxContent>
                    </v:textbox>
                  </v:shape>
                </v:group>
                <v:shape id="_x0000_s1026" o:spid="_x0000_s1026" o:spt="32" type="#_x0000_t32" style="position:absolute;left:2423160;top:2488565;flip:x;height:302895;width:5715;" filled="f" stroked="t" coordsize="21600,21600" o:gfxdata="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JQAgm2AAAAAgBAAAP&#10;AAAAAAAAAAEAIAAAACIAAABkcnMvZG93bnJldi54bWxQSwECFAAUAAAACACHTuJAeJkR0hgCAADk&#10;AwAADgAAAAAAAAABACAAAAAnAQAAZHJzL2Uyb0RvYy54bWxQSwUGAAAAAAYABgBZAQAAsQUAAAAA&#10;">
                  <v:fill on="f" focussize="0,0"/>
                  <v:stroke weight="1.5pt" color="#000000 [3200]" miterlimit="8" joinstyle="miter" endarrow="open"/>
                  <v:imagedata o:title=""/>
                  <o:lock v:ext="edit" aspectratio="f"/>
                </v:shape>
                <v:rect id="_x0000_s1026" o:spid="_x0000_s1026" o:spt="1" style="position:absolute;left:1299210;top:2848610;height:371475;width:2286000;v-text-anchor:middle;" fillcolor="#FFFFFF [3201]" filled="t" stroked="t" coordsize="21600,21600" o:gfxdata="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1EvoxdkAAAAIAQAADwAAAAAAAAABACAAAAAiAAAAZHJzL2Rvd25yZXYueG1sUEsB&#10;AhQAFAAAAAgAh07iQMirXD1mAgAAvwQAAA4AAAAAAAAAAQAgAAAAKAEAAGRycy9lMm9Eb2MueG1s&#10;UEsFBgAAAAAGAAYAWQEAAAAGAAAAAA==&#10;">
                  <v:fill on="t" focussize="0,0"/>
                  <v:stroke weight="1.25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系统主页面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856615;top:3248660;flip:x;height:457200;width:814070;" filled="f" stroked="t" coordsize="21600,21600" o:gfxdata="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JQAgm2AAAAAgBAAAP&#10;AAAAAAAAAAEAIAAAACIAAABkcnMvZG93bnJldi54bWxQSwECFAAUAAAACACHTuJALXEYAxgCAADm&#10;AwAADgAAAAAAAAABACAAAAAnAQAAZHJzL2Uyb0RvYy54bWxQSwUGAAAAAAYABgBZAQAAsQUAAAAA&#10;">
                  <v:fill on="f" focussize="0,0"/>
                  <v:stroke weight="1.5pt" color="#000000 [3200]" miterlimit="8" joinstyle="miter" endarrow="open"/>
                  <v:imagedata o:title=""/>
                  <o:lock v:ext="edit" aspectratio="f"/>
                </v:shape>
                <v:shape id="_x0000_s1026" o:spid="_x0000_s1026" style="position:absolute;left:280035;top:3705860;height:323850;width:1152525;v-text-anchor:middle;" fillcolor="#FFFFFF [3201]" filled="t" stroked="t" coordsize="1152525,323850" o:gfxdata="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ssFct9gAAAAIAQAADwAAAAAAAAABACAA&#10;AAAiAAAAZHJzL2Rvd25yZXYueG1sUEsBAhQAFAAAAAgAh07iQBs8f8t/AgAAzQQAAA4AAAAAAAAA&#10;AQAgAAAAJwEAAGRycy9lMm9Eb2MueG1sUEsFBgAAAAAGAAYAWQEAABgGAAAAAA==&#10;" path="m0,0l1098548,0c1128358,0,1152524,24166,1152524,53976l1152525,323850,0,323850xe">
                  <v:path textboxrect="0,0,1152525,323850" o:connectlocs="576262,0;0,161925;576262,323850;1152525,161925" o:connectangles="247,164,82,0"/>
                  <v:fill on="t" focussize="0,0"/>
                  <v:stroke weight="1.25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已登录成员信息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347595;top:3275330;flip:x;height:457200;width:241935;" filled="f" stroked="t" coordsize="21600,21600" o:gfxdata="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UAIJtgAAAAIAQAA&#10;DwAAAAAAAAABACAAAAAiAAAAZHJzL2Rvd25yZXYueG1sUEsBAhQAFAAAAAgAh07iQGv/XuwZAgAA&#10;5wMAAA4AAAAAAAAAAQAgAAAAJwEAAGRycy9lMm9Eb2MueG1sUEsFBgAAAAAGAAYAWQEAALIFAAAA&#10;AA==&#10;">
                  <v:fill on="f" focussize="0,0"/>
                  <v:stroke weight="1.5pt" color="#000000 [3200]" miterlimit="8" joinstyle="miter" endarrow="open"/>
                  <v:imagedata o:title=""/>
                  <o:lock v:ext="edit" aspectratio="f"/>
                </v:shape>
                <v:shape id="_x0000_s1026" o:spid="_x0000_s1026" style="position:absolute;left:1808480;top:3732530;height:323850;width:1077595;v-text-anchor:middle;" fillcolor="#FFFFFF [3201]" filled="t" stroked="t" coordsize="1077595,323850" o:gfxdata="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GkKRINoAAAAIAQAADwAAAAAAAAABACAA&#10;AAAiAAAAZHJzL2Rvd25yZXYueG1sUEsBAhQAFAAAAAgAh07iQHY3rA59AgAAzgQAAA4AAAAAAAAA&#10;AQAgAAAAKQEAAGRycy9lMm9Eb2MueG1sUEsFBgAAAAAGAAYAWQEAABgGAAAAAA==&#10;" path="m0,0l1023618,0c1053428,0,1077594,24166,1077594,53976l1077595,323850,0,323850xe">
                  <v:path textboxrect="0,0,1077595,323850" o:connectlocs="538797,0;0,161925;538797,323850;1077595,161925" o:connectangles="247,164,82,0"/>
                  <v:fill on="t" focussize="0,0"/>
                  <v:stroke weight="1.25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发表消息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213735;top:3235325;height:468630;width:353060;" filled="f" stroked="t" coordsize="21600,21600" o:gfxdata="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2AE8N1wAAAAgBAAAPAAAAAAAAAAEAIAAAACIAAABkcnMv&#10;ZG93bnJldi54bWxQSwECFAAUAAAACACHTuJA0cWa6wQCAAC1AwAADgAAAAAAAAABACAAAAAmAQAA&#10;ZHJzL2Uyb0RvYy54bWxQSwUGAAAAAAYABgBZAQAAnAUAAAAA&#10;">
                  <v:fill on="f" focussize="0,0"/>
                  <v:stroke weight="1.5pt" color="#000000 [3200]" miterlimit="8" joinstyle="miter" endarrow="open"/>
                  <v:imagedata o:title=""/>
                  <o:lock v:ext="edit" aspectratio="f"/>
                </v:shape>
                <v:shape id="_x0000_s1026" o:spid="_x0000_s1026" style="position:absolute;left:3294380;top:3732530;height:323850;width:1077595;v-text-anchor:middle;" fillcolor="#FFFFFF [3201]" filled="t" stroked="t" coordsize="1077595,323850" o:gfxdata="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BpCkSDaAAAACAEAAA8AAAAAAAAAAQAg&#10;AAAAIgAAAGRycy9kb3ducmV2LnhtbFBLAQIUABQAAAAIAIdO4kCjAzq1fgIAAM4EAAAOAAAAAAAA&#10;AAEAIAAAACkBAABkcnMvZTJvRG9jLnhtbFBLBQYAAAAABgAGAFkBAAAZBgAAAAA=&#10;" path="m0,0l1023618,0c1053428,0,1077594,24166,1077594,53976l1077595,323850,0,323850xe">
                  <v:path textboxrect="0,0,1077595,323850" o:connectlocs="538797,0;0,161925;538797,323850;1077595,161925" o:connectangles="247,164,82,0"/>
                  <v:fill on="t" focussize="0,0"/>
                  <v:stroke weight="1.25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查看消息</w:t>
                        </w:r>
                      </w:p>
                    </w:txbxContent>
                  </v:textbox>
                </v:shape>
                <v:shape id="_x0000_s1026" o:spid="_x0000_s1026" o:spt="33" type="#_x0000_t33" style="position:absolute;left:2702560;top:647700;flip:y;height:661670;width:1122045;rotation:5898240f;" filled="f" stroked="t" coordsize="21600,21600" o:gfxdata="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tUKbbZAAAACAEAAA8AAAAAAAAAAQAg&#10;AAAAIgAAAGRycy9kb3ducmV2LnhtbFBLAQIUABQAAAAIAIdO4kAhSv5IDQIAAMQDAAAOAAAAAAAA&#10;AAEAIAAAACgBAABkcnMvZTJvRG9jLnhtbFBLBQYAAAAABgAGAFkBAACnBQAAAAA=&#10;">
                  <v:fill on="f" focussize="0,0"/>
                  <v:stroke weight="1.5pt" color="#000000 [3200]" miterlimit="8" joinstyle="miter" endarrow="open"/>
                  <v:imagedata o:title=""/>
                  <o:lock v:ext="edit" aspectratio="f"/>
                </v:shape>
                <v:line id="_x0000_s1026" o:spid="_x0000_s1026" o:spt="20" style="position:absolute;left:3414395;top:1551305;height:7620;width:180340;" filled="f" stroked="t" coordsize="21600,21600" o:gfxdata="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rsEx&#10;CtkAAAAIAQAADwAAAAAAAAABACAAAAAiAAAAZHJzL2Rvd25yZXYueG1sUEsBAhQAFAAAAAgAh07i&#10;QKxV4sboAQAAmwMAAA4AAAAAAAAAAQAgAAAAKAEAAGRycy9lMm9Eb2MueG1sUEsFBgAAAAAGAAYA&#10;WQEAAIIFAAAAAA==&#10;">
                  <v:fill on="f" focussize="0,0"/>
                  <v:stroke weight="1.5pt" color="#000000 [3200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3642360;top:844550;height:266700;width:258445;" fillcolor="#FFFFFF [3201]" filled="t" stroked="f" coordsize="21600,21600" o:gfxdata="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catgH9UAAAAIAQAADwAAAAAAAAABACAAAAAiAAAAZHJzL2Rv&#10;d25yZXYueG1sUEsBAhQAFAAAAAgAh07iQC34czo9AgAATQQAAA4AAAAAAAAAAQAgAAAAJAEAAGRy&#10;cy9lMm9Eb2MueG1sUEsFBgAAAAAGAAYAWQEAANM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>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5.开发工具和技术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系统开发软件：notepad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数据库软件：MySQL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Java开发包：JDK8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Web服务器：Tomcat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系统采用MVC构架模式进行开发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显示层：jsp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控制层：servlet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模型层：Javabean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6.文件组织架构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①src目录----用来存放所有的源代码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②webRoot目录----用来存放所有jsp页面及附加信息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src目录下代码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①bean包用来存放所有的Javabean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②util包用来存放公共类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③dao包用来存放数据库操作接口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④daoImpl包用来存放数据库实现类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⑤factory包用来存放产生数据库操作类的类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⑥servlet包用来存放所有的servlet类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7.数据库分析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本系统总共需要如下的几个实体。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一、成员信息表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993265"/>
            <wp:effectExtent l="0" t="0" r="3175" b="6985"/>
            <wp:docPr id="41" name="图片 41" descr="成员信息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成员信息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帖子表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19275"/>
            <wp:effectExtent l="0" t="0" r="6985" b="9525"/>
            <wp:docPr id="42" name="图片 42" descr="帖子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帖子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68525"/>
            <wp:effectExtent l="0" t="0" r="5080" b="3175"/>
            <wp:docPr id="43" name="图片 43" descr="回复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回复表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8.数据库逻辑结构设计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①．成员消息表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13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7E7E7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是否主键</w:t>
            </w:r>
          </w:p>
        </w:tc>
        <w:tc>
          <w:tcPr>
            <w:tcW w:w="213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nil"/>
            </w:tcBorders>
            <w:shd w:val="clear" w:color="auto" w:fill="E7E7E7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memberID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yes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memberPassword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memberName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memberSex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memberBirth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isAdminister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②．帖子表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是否主键</w:t>
            </w:r>
          </w:p>
        </w:tc>
        <w:tc>
          <w:tcPr>
            <w:tcW w:w="2131" w:type="dxa"/>
            <w:tcBorders>
              <w:right w:val="nil"/>
            </w:tcBorders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yes（自动递增）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messageTitle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messageContent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memberID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no（外键）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messagePublishTime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③．回复表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130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131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是否主键</w:t>
            </w:r>
          </w:p>
        </w:tc>
        <w:tc>
          <w:tcPr>
            <w:tcW w:w="2131" w:type="dxa"/>
            <w:tcBorders>
              <w:right w:val="nil"/>
            </w:tcBorders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replyID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yes （自动递增）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replyContent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text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replyTime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 （外键）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130" w:type="dxa"/>
            <w:tcBorders>
              <w:lef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memberID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 （外键）</w:t>
            </w:r>
          </w:p>
        </w:tc>
        <w:tc>
          <w:tcPr>
            <w:tcW w:w="2131" w:type="dxa"/>
            <w:tcBorders>
              <w:right w:val="nil"/>
            </w:tcBorders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最后的页面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1.还没有个登录的时候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36695" cy="2766060"/>
            <wp:effectExtent l="0" t="0" r="190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numPr>
          <w:numId w:val="0"/>
        </w:numPr>
      </w:pPr>
      <w:r>
        <w:drawing>
          <wp:inline distT="0" distB="0" distL="114300" distR="114300">
            <wp:extent cx="4055110" cy="2781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登录之后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60825" cy="2563495"/>
            <wp:effectExtent l="0" t="0" r="158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发布消息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24325" cy="2487295"/>
            <wp:effectExtent l="0" t="0" r="952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查看消息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2783840"/>
            <wp:effectExtent l="0" t="0" r="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详细消息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55465" cy="2757170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CC30F"/>
    <w:multiLevelType w:val="singleLevel"/>
    <w:tmpl w:val="86BCC30F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DAD61514"/>
    <w:multiLevelType w:val="singleLevel"/>
    <w:tmpl w:val="DAD615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A48A6E4"/>
    <w:multiLevelType w:val="singleLevel"/>
    <w:tmpl w:val="FA48A6E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0BA84B4"/>
    <w:multiLevelType w:val="singleLevel"/>
    <w:tmpl w:val="60BA84B4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80F06"/>
    <w:rsid w:val="04914C8E"/>
    <w:rsid w:val="06C16FE1"/>
    <w:rsid w:val="070D74A0"/>
    <w:rsid w:val="0D9B22B2"/>
    <w:rsid w:val="0FC57735"/>
    <w:rsid w:val="10CE4E3D"/>
    <w:rsid w:val="11480D64"/>
    <w:rsid w:val="14FF5DC7"/>
    <w:rsid w:val="156A6F3B"/>
    <w:rsid w:val="160B2517"/>
    <w:rsid w:val="177642E6"/>
    <w:rsid w:val="17D85F09"/>
    <w:rsid w:val="1B4D67F1"/>
    <w:rsid w:val="1BB2542B"/>
    <w:rsid w:val="1CDC17A3"/>
    <w:rsid w:val="1F9A6A4E"/>
    <w:rsid w:val="24E65BAC"/>
    <w:rsid w:val="26160987"/>
    <w:rsid w:val="27EE3689"/>
    <w:rsid w:val="28057010"/>
    <w:rsid w:val="2AF5489C"/>
    <w:rsid w:val="2BEC53CD"/>
    <w:rsid w:val="2DAF3CE8"/>
    <w:rsid w:val="2E096344"/>
    <w:rsid w:val="2E737EB4"/>
    <w:rsid w:val="2EA54E71"/>
    <w:rsid w:val="2EC1771E"/>
    <w:rsid w:val="325D09E4"/>
    <w:rsid w:val="35302ED0"/>
    <w:rsid w:val="3563183C"/>
    <w:rsid w:val="3AE02C17"/>
    <w:rsid w:val="3BF218DB"/>
    <w:rsid w:val="3E4A1FCC"/>
    <w:rsid w:val="3F6B0253"/>
    <w:rsid w:val="3F772C46"/>
    <w:rsid w:val="458D30F7"/>
    <w:rsid w:val="4B7F203D"/>
    <w:rsid w:val="4EE74845"/>
    <w:rsid w:val="4FE04123"/>
    <w:rsid w:val="4FE07E60"/>
    <w:rsid w:val="516D6F8B"/>
    <w:rsid w:val="5353539D"/>
    <w:rsid w:val="5A645505"/>
    <w:rsid w:val="5ED81D95"/>
    <w:rsid w:val="60302164"/>
    <w:rsid w:val="615B68ED"/>
    <w:rsid w:val="621F76BB"/>
    <w:rsid w:val="63E94EDA"/>
    <w:rsid w:val="69280F06"/>
    <w:rsid w:val="6B570CE4"/>
    <w:rsid w:val="6D535020"/>
    <w:rsid w:val="6EC40C16"/>
    <w:rsid w:val="6ED951E8"/>
    <w:rsid w:val="762167BE"/>
    <w:rsid w:val="790D3604"/>
    <w:rsid w:val="7D8E1641"/>
    <w:rsid w:val="7E8C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lf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2018-06-22T11:12:00Z</dcterms:created>
  <dc:creator>wushengxin90246@163.com</dc:creator>
  <cp:lastModifiedBy>wushengxin90246@163.com</cp:lastModifiedBy>
  <dcterms:modified xsi:type="dcterms:W3CDTF">2018-07-07T13:31:45Z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